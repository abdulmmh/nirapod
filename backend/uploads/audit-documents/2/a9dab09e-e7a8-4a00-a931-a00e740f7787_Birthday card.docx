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5AA7" w14:textId="77777777" w:rsidR="004647B8" w:rsidRDefault="004647B8" w:rsidP="004647B8">
      <w:pPr>
        <w:spacing w:after="0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F1AA517" wp14:editId="3C3C6FEC">
                <wp:simplePos x="0" y="0"/>
                <wp:positionH relativeFrom="margin">
                  <wp:posOffset>-64770</wp:posOffset>
                </wp:positionH>
                <wp:positionV relativeFrom="margin">
                  <wp:posOffset>237490</wp:posOffset>
                </wp:positionV>
                <wp:extent cx="5641848" cy="7946390"/>
                <wp:effectExtent l="0" t="0" r="26670" b="26035"/>
                <wp:wrapNone/>
                <wp:docPr id="39" name="Background images-first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848" cy="7946390"/>
                          <a:chOff x="0" y="0"/>
                          <a:chExt cx="5641340" cy="7946390"/>
                        </a:xfrm>
                      </wpg:grpSpPr>
                      <wps:wsp>
                        <wps:cNvPr id="27" name="Rectangle first page - Top" descr="Rectangle first page - Top"/>
                        <wps:cNvSpPr/>
                        <wps:spPr>
                          <a:xfrm>
                            <a:off x="0" y="0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first page - Top" descr="Rectangle first page - Top"/>
                        <wps:cNvSpPr/>
                        <wps:spPr>
                          <a:xfrm>
                            <a:off x="0" y="4124325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Candles - top" descr="Candles - top"/>
                        <wpg:cNvGrpSpPr>
                          <a:grpSpLocks noChangeAspect="1"/>
                        </wpg:cNvGrpSpPr>
                        <wpg:grpSpPr>
                          <a:xfrm>
                            <a:off x="295275" y="514350"/>
                            <a:ext cx="242316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3" name="Group 3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4" name="Freeform 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" name="Freeform 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13" name="Candles - bottom" descr="Candles"/>
                        <wpg:cNvGrpSpPr>
                          <a:grpSpLocks noChangeAspect="1"/>
                        </wpg:cNvGrpSpPr>
                        <wpg:grpSpPr>
                          <a:xfrm>
                            <a:off x="295275" y="4638675"/>
                            <a:ext cx="242570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5" name="Freeform 1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18" name="Freeform 1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4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4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72700</wp14:pctWidth>
                </wp14:sizeRelH>
                <wp14:sizeRelV relativeFrom="page">
                  <wp14:pctHeight>79100</wp14:pctHeight>
                </wp14:sizeRelV>
              </wp:anchor>
            </w:drawing>
          </mc:Choice>
          <mc:Fallback>
            <w:pict>
              <v:group w14:anchorId="5E923AE5" id="Background images-first page" o:spid="_x0000_s1026" alt="&quot;&quot;" style="position:absolute;margin-left:-5.1pt;margin-top:18.7pt;width:444.25pt;height:625.7pt;z-index:-251657216;mso-width-percent:727;mso-height-percent:791;mso-position-horizontal-relative:margin;mso-position-vertical-relative:margin;mso-width-percent:727;mso-height-percent:791" coordsize="56413,7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">
                <v:rect id="Rectangle first page - Top" o:spid="_x0000_s1027" alt="Rectangle first page - Top" style="position:absolute;width:56413;height:38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" fillcolor="#007d69 [2404]" strokecolor="#00a88e [3204]" strokeweight="1pt"/>
                <v:rect id="Rectangle first page - Top" o:spid="_x0000_s1028" alt="Rectangle first page - Top" style="position:absolute;top:41243;width:56413;height:38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" fillcolor="#007d69 [2404]" strokecolor="#00a88e [3204]" strokeweight="1pt"/>
                <v:group id="Candles - top" o:spid="_x0000_s1029" alt="Candles - top" style="position:absolute;left:2952;top:5143;width:24232;height:32734" coordsize="24828,3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group id="Group 2" o:spid="_x0000_s1030" style="position:absolute;width:24828;height:14668" coordsize="24828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 id="Freeform 10" o:spid="_x0000_s1031" style="position:absolute;width:24828;height:14620;visibility:visible;mso-wrap-style:square;v-text-anchor:top" coordsize="3127,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fillcolor="#ffec8f" strokecolor="#fcf675" strokeweight="0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1" o:spid="_x0000_s1032" style="position:absolute;left:1285;top:7874;width:22162;height:6794;visibility:visible;mso-wrap-style:square;v-text-anchor:top" coordsize="2790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fillcolor="#f4bf00" strokecolor="#f3c100" strokeweight="0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3" o:spid="_x0000_s1033" style="position:absolute;left:269;top:9064;width:23956;height:24506" coordorigin="269,9064" coordsize="23955,2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4" o:spid="_x0000_s1034" style="position:absolute;left:476;top:15335;width:2619;height:17272;visibility:visible;mso-wrap-style:square;v-text-anchor:top" coordsize="330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fillcolor="#2e3192 [3208]" stroked="f" strokeweight="0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5" o:spid="_x0000_s1035" style="position:absolute;left:15843;top:11350;width:2476;height:21257;visibility:visible;mso-wrap-style:square;v-text-anchor:top" coordsize="311,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fillcolor="#9109d1 [3209]" stroked="f" strokeweight="0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6" o:spid="_x0000_s1036" style="position:absolute;left:10541;top:15605;width:3000;height:17002;visibility:visible;mso-wrap-style:square;v-text-anchor:top" coordsize="379,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fillcolor="#f58220 [3206]" stroked="f" strokeweight="0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7" o:spid="_x0000_s1037" style="position:absolute;left:5699;top:12033;width:2492;height:20574;visibility:visible;mso-wrap-style:square;v-text-anchor:top" coordsize="314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fillcolor="#ed1c24 [3205]" stroked="f" strokeweight="0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8" o:spid="_x0000_s1038" style="position:absolute;left:269;top:9064;width:23956;height:23543;visibility:visible;mso-wrap-style:square;v-text-anchor:top" coordsize="3017,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strokecolor="white" strokeweight="0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9" o:spid="_x0000_s1039" style="position:absolute;left:20748;top:15224;width:3286;height:17383;visibility:visible;mso-wrap-style:square;v-text-anchor:top" coordsize="412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fillcolor="#39b54a [3207]" stroked="f" strokeweight="0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v:group id="Candles - bottom" o:spid="_x0000_s1040" alt="Candles" style="position:absolute;left:2952;top:46386;width:24257;height:32735" coordsize="24828,3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o:lock v:ext="edit" aspectratio="t"/>
                  <v:group id="Group 14" o:spid="_x0000_s1041" style="position:absolute;width:24828;height:14668" coordsize="24828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Freeform 15" o:spid="_x0000_s1042" style="position:absolute;width:24828;height:14620;visibility:visible;mso-wrap-style:square;v-text-anchor:top" coordsize="3127,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fillcolor="#ffec8f" strokecolor="#fcf675" strokeweight="0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6" o:spid="_x0000_s1043" style="position:absolute;left:1285;top:7874;width:22162;height:6794;visibility:visible;mso-wrap-style:square;v-text-anchor:top" coordsize="2790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fillcolor="#f4bf00" strokecolor="#f3c100" strokeweight="0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17" o:spid="_x0000_s1044" style="position:absolute;left:269;top:9064;width:23956;height:24506" coordorigin="269,9064" coordsize="23955,2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18" o:spid="_x0000_s1045" style="position:absolute;left:476;top:15335;width:2619;height:17272;visibility:visible;mso-wrap-style:square;v-text-anchor:top" coordsize="330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fillcolor="#2e3192 [3208]" stroked="f" strokeweight="0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41" o:spid="_x0000_s1046" style="position:absolute;left:15843;top:11350;width:2476;height:21257;visibility:visible;mso-wrap-style:square;v-text-anchor:top" coordsize="311,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fillcolor="#9109d1 [3209]" stroked="f" strokeweight="0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42" o:spid="_x0000_s1047" style="position:absolute;left:10541;top:15605;width:3000;height:17002;visibility:visible;mso-wrap-style:square;v-text-anchor:top" coordsize="379,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fillcolor="#f58220 [3206]" stroked="f" strokeweight="0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43" o:spid="_x0000_s1048" style="position:absolute;left:5699;top:12033;width:2492;height:20574;visibility:visible;mso-wrap-style:square;v-text-anchor:top" coordsize="314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fillcolor="#ed1c24 [3205]" stroked="f" strokeweight="0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44" o:spid="_x0000_s1049" style="position:absolute;left:269;top:9064;width:23956;height:23543;visibility:visible;mso-wrap-style:square;v-text-anchor:top" coordsize="3017,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strokecolor="white" strokeweight="0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45" o:spid="_x0000_s1050" style="position:absolute;left:20748;top:15224;width:3286;height:17383;visibility:visible;mso-wrap-style:square;v-text-anchor:top" coordsize="412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fillcolor="#39b54a [3207]" stroked="f" strokeweight="0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4637" w:type="dxa"/>
          <w:right w:w="72" w:type="dxa"/>
        </w:tblCellMar>
        <w:tblLook w:val="0600" w:firstRow="0" w:lastRow="0" w:firstColumn="0" w:lastColumn="0" w:noHBand="1" w:noVBand="1"/>
        <w:tblDescription w:val="Card Front"/>
      </w:tblPr>
      <w:tblGrid>
        <w:gridCol w:w="8640"/>
      </w:tblGrid>
      <w:tr w:rsidR="00293CD1" w14:paraId="0C3470F0" w14:textId="77777777" w:rsidTr="007D720A">
        <w:trPr>
          <w:trHeight w:hRule="exact" w:val="5904"/>
        </w:trPr>
        <w:sdt>
          <w:sdtPr>
            <w:alias w:val="Enter Title:"/>
            <w:tag w:val="Enter Title:"/>
            <w:id w:val="-133574853"/>
            <w:placeholder>
              <w:docPart w:val="9EC029BC1C4F4B559A55D235CBD2F9D8"/>
            </w:placeholder>
            <w:showingPlcHdr/>
            <w15:dataBinding w:prefixMappings="xmlns:ns0='http://schemas.microsoft.com/temp/samples' " w:xpath="/ns0:employees[1]/ns0:employee[1]/ns0:Address[1]" w:storeItemID="{B3F8C88A-F18B-4AFB-9806-1BB94BC42145}"/>
            <w15:appearance w15:val="hidden"/>
          </w:sdtPr>
          <w:sdtEndPr/>
          <w:sdtContent>
            <w:tc>
              <w:tcPr>
                <w:tcW w:w="8640" w:type="dxa"/>
                <w:vAlign w:val="bottom"/>
              </w:tcPr>
              <w:p w14:paraId="17A0BB0C" w14:textId="77777777" w:rsidR="00293CD1" w:rsidRDefault="007D720A" w:rsidP="007D720A">
                <w:pPr>
                  <w:pStyle w:val="Title"/>
                </w:pPr>
                <w:r>
                  <w:t>It’s a Birthday Party!</w:t>
                </w:r>
              </w:p>
            </w:tc>
          </w:sdtContent>
        </w:sdt>
      </w:tr>
      <w:tr w:rsidR="00293CD1" w14:paraId="103125D7" w14:textId="77777777" w:rsidTr="004647B8">
        <w:trPr>
          <w:trHeight w:hRule="exact" w:val="6480"/>
        </w:trPr>
        <w:tc>
          <w:tcPr>
            <w:tcW w:w="8640" w:type="dxa"/>
            <w:vAlign w:val="bottom"/>
          </w:tcPr>
          <w:p w14:paraId="52DD55CB" w14:textId="77777777" w:rsidR="00293CD1" w:rsidRDefault="00C7469A" w:rsidP="007D720A">
            <w:pPr>
              <w:pStyle w:val="Title"/>
            </w:pPr>
            <w:sdt>
              <w:sdtPr>
                <w:alias w:val="Enter Title:"/>
                <w:tag w:val="Enter Title:"/>
                <w:id w:val="-600190067"/>
                <w:placeholder>
                  <w:docPart w:val="F54539F9600A44938FB53B73AEE9D70B"/>
                </w:placeholder>
                <w:showingPlcHdr/>
                <w15:dataBinding w:prefixMappings="xmlns:ns0='http://schemas.microsoft.com/temp/samples' " w:xpath="/ns0:employees[1]/ns0:employee[1]/ns0:Address[1]" w:storeItemID="{B3F8C88A-F18B-4AFB-9806-1BB94BC42145}"/>
                <w15:appearance w15:val="hidden"/>
              </w:sdtPr>
              <w:sdtEndPr/>
              <w:sdtContent>
                <w:r w:rsidR="007D720A">
                  <w:t>It’s a Birthday Party!</w:t>
                </w:r>
              </w:sdtContent>
            </w:sdt>
          </w:p>
        </w:tc>
      </w:tr>
    </w:tbl>
    <w:p w14:paraId="48855B75" w14:textId="77777777" w:rsidR="007D720A" w:rsidRDefault="007D720A">
      <w:r>
        <w:br w:type="page"/>
      </w:r>
    </w:p>
    <w:p w14:paraId="3F1273BE" w14:textId="77777777" w:rsidR="004647B8" w:rsidRDefault="004647B8">
      <w:r>
        <w:rPr>
          <w:noProof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759E8148" wp14:editId="5CD28B1C">
                <wp:simplePos x="0" y="0"/>
                <wp:positionH relativeFrom="page">
                  <wp:posOffset>4200525</wp:posOffset>
                </wp:positionH>
                <wp:positionV relativeFrom="page">
                  <wp:posOffset>1398270</wp:posOffset>
                </wp:positionV>
                <wp:extent cx="0" cy="7288530"/>
                <wp:effectExtent l="0" t="0" r="38100" b="22860"/>
                <wp:wrapNone/>
                <wp:docPr id="40" name="Lines - second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288530"/>
                          <a:chOff x="0" y="0"/>
                          <a:chExt cx="0" cy="7288530"/>
                        </a:xfrm>
                      </wpg:grpSpPr>
                      <wps:wsp>
                        <wps:cNvPr id="37" name="Line - second page bottom" descr="Line - bottom"/>
                        <wps:cNvCnPr/>
                        <wps:spPr>
                          <a:xfrm>
                            <a:off x="0" y="413385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Line - second page top" descr="Line - top"/>
                        <wps:cNvCnPr/>
                        <wps:spPr>
                          <a:xfrm>
                            <a:off x="0" y="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page">
                  <wp14:pctHeight>72500</wp14:pctHeight>
                </wp14:sizeRelV>
              </wp:anchor>
            </w:drawing>
          </mc:Choice>
          <mc:Fallback>
            <w:pict>
              <v:group w14:anchorId="41A1BFD8" id="Lines - second page" o:spid="_x0000_s1026" alt="&quot;&quot;" style="position:absolute;margin-left:330.75pt;margin-top:110.1pt;width:0;height:573.9pt;z-index:251661312;mso-height-percent:725;mso-position-horizontal-relative:page;mso-position-vertical-relative:page;mso-height-percent:725" coordsize="0,7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">
                <v:line id="Line - second page bottom" o:spid="_x0000_s1027" alt="Line - bottom" style="position:absolute;visibility:visible;mso-wrap-style:square" from="0,41338" to="0,7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" strokecolor="#00a88e [3204]" strokeweight=".5pt"/>
                <v:line id="Line - second page top" o:spid="_x0000_s1028" alt="Line - top" style="position:absolute;visibility:visible;mso-wrap-style:square" from="0,0" to="0,31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" strokecolor="#00a88e [3204]" strokeweight=".5pt"/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Card Front"/>
      </w:tblPr>
      <w:tblGrid>
        <w:gridCol w:w="4830"/>
        <w:gridCol w:w="3810"/>
      </w:tblGrid>
      <w:tr w:rsidR="009D186F" w:rsidRPr="001A0A33" w14:paraId="267C8A67" w14:textId="77777777" w:rsidTr="004647B8">
        <w:trPr>
          <w:trHeight w:hRule="exact" w:val="5472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sdt>
            <w:sdtPr>
              <w:alias w:val="Enter Your Name:"/>
              <w:tag w:val="Enter Your Name:"/>
              <w:id w:val="-869689242"/>
              <w:placeholder>
                <w:docPart w:val="6D62B0E9618748E589F736833C7D97B1"/>
              </w:placeholder>
              <w15:dataBinding w:prefixMappings="xmlns:ns0='http://schemas.microsoft.com/temp/samples' " w:xpath="/ns0:employees[1]/ns0:employee[1]/ns0:CustomerName[1]" w:storeItemID="{B3F8C88A-F18B-4AFB-9806-1BB94BC42145}"/>
              <w15:appearance w15:val="hidden"/>
            </w:sdtPr>
            <w:sdtEndPr/>
            <w:sdtContent>
              <w:p w14:paraId="41EF0A81" w14:textId="2A8C0D28" w:rsidR="009D186F" w:rsidRPr="001A0A33" w:rsidRDefault="00C7469A" w:rsidP="001A0A33">
                <w:pPr>
                  <w:pStyle w:val="ContactInfo"/>
                </w:pPr>
                <w:r>
                  <w:t>Mahadi Hasan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-816249985"/>
              <w:placeholder>
                <w:docPart w:val="6FF98547739C4D86AB6B979605C185D8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14:paraId="0A72BF79" w14:textId="21289282" w:rsidR="009D186F" w:rsidRPr="001A0A33" w:rsidRDefault="00C7469A" w:rsidP="001A0A33">
                <w:pPr>
                  <w:pStyle w:val="ContactInfo"/>
                </w:pPr>
                <w:r>
                  <w:t>Dhaka</w:t>
                </w:r>
              </w:p>
            </w:sdtContent>
          </w:sdt>
          <w:sdt>
            <w:sdtPr>
              <w:alias w:val="Card Heading:"/>
              <w:tag w:val="Card Heading:"/>
              <w:id w:val="423226473"/>
              <w:placeholder>
                <w:docPart w:val="300BC3A3A7DA4387970160EC4203D64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EndPr/>
            <w:sdtContent>
              <w:p w14:paraId="6F2838CE" w14:textId="77777777" w:rsidR="009D186F" w:rsidRPr="001A0A33" w:rsidRDefault="009D186F" w:rsidP="003335F9">
                <w:pPr>
                  <w:pStyle w:val="CardHeading"/>
                </w:pPr>
                <w:r w:rsidRPr="001A0A33">
                  <w:t>Come Celebrate</w:t>
                </w:r>
              </w:p>
            </w:sdtContent>
          </w:sdt>
          <w:p w14:paraId="75182B59" w14:textId="363B714C" w:rsidR="009D186F" w:rsidRPr="001A0A33" w:rsidRDefault="00C7469A">
            <w:pPr>
              <w:pStyle w:val="Subtitle"/>
            </w:pPr>
            <w:sdt>
              <w:sdtPr>
                <w:rPr>
                  <w:sz w:val="52"/>
                  <w:szCs w:val="18"/>
                </w:rPr>
                <w:alias w:val="Enter Subtitle:"/>
                <w:tag w:val="Enter Subtitle:"/>
                <w:id w:val="1814212244"/>
                <w:placeholder>
                  <w:docPart w:val="E5F26B23E56F4FA88910310BC8B59D48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EndPr/>
              <w:sdtContent>
                <w:r w:rsidRPr="00C7469A">
                  <w:rPr>
                    <w:sz w:val="52"/>
                    <w:szCs w:val="18"/>
                  </w:rPr>
                  <w:t>Romans Birthday Party</w:t>
                </w:r>
              </w:sdtContent>
            </w:sdt>
          </w:p>
          <w:sdt>
            <w:sdtPr>
              <w:alias w:val="Enter Date:"/>
              <w:tag w:val="Enter Date:"/>
              <w:id w:val="1062595363"/>
              <w:placeholder>
                <w:docPart w:val="D19CC19A4FFD44D3B62FA0348236C3E2"/>
              </w:placeholder>
              <w15:dataBinding w:prefixMappings="xmlns:ns0='http://schemas.microsoft.com/temp/samples' " w:xpath="/ns0:employees[1]/ns0:employee[1]/ns0:SenderAddress[1]" w:storeItemID="{B3F8C88A-F18B-4AFB-9806-1BB94BC42145}"/>
              <w15:appearance w15:val="hidden"/>
            </w:sdtPr>
            <w:sdtEndPr/>
            <w:sdtContent>
              <w:p w14:paraId="3B43E08E" w14:textId="4D3235BC" w:rsidR="009D186F" w:rsidRPr="001A0A33" w:rsidRDefault="00C7469A" w:rsidP="001A0A33">
                <w:pPr>
                  <w:pStyle w:val="Date"/>
                </w:pPr>
                <w:r>
                  <w:t>November 8,1998</w:t>
                </w:r>
              </w:p>
            </w:sdtContent>
          </w:sdt>
          <w:sdt>
            <w:sdtPr>
              <w:alias w:val="Enter Venue Name and Location:"/>
              <w:tag w:val="Enter Venue Name and Location:"/>
              <w:id w:val="2146924842"/>
              <w:placeholder>
                <w:docPart w:val="B7C8CE803CE143A1A3E1D67550AA6AEB"/>
              </w:placeholder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 w:multiLine="1"/>
            </w:sdtPr>
            <w:sdtEndPr/>
            <w:sdtContent>
              <w:p w14:paraId="360A7EBA" w14:textId="01D417D9" w:rsidR="009D186F" w:rsidRPr="001A0A33" w:rsidRDefault="00C7469A" w:rsidP="001A0A33">
                <w:r>
                  <w:t>San Pacific</w:t>
                </w:r>
                <w:r>
                  <w:br/>
                  <w:t>Sonargaon</w:t>
                </w:r>
              </w:p>
            </w:sdtContent>
          </w:sdt>
          <w:p w14:paraId="4BAC88ED" w14:textId="7CB4508B" w:rsidR="009D186F" w:rsidRPr="001A0A33" w:rsidRDefault="00C7469A" w:rsidP="00000918">
            <w:pPr>
              <w:pStyle w:val="RSVP"/>
            </w:pPr>
            <w:sdt>
              <w:sdtPr>
                <w:alias w:val="RSVP Heading:"/>
                <w:tag w:val="RSVP Heading:"/>
                <w:id w:val="1469858675"/>
                <w:placeholder>
                  <w:docPart w:val="7E085C141F4E491CBF664BA94460A8FA"/>
                </w:placeholder>
                <w:temporary/>
                <w:showingPlcHdr/>
                <w15:appearance w15:val="hidden"/>
              </w:sdtPr>
              <w:sdtEndPr/>
              <w:sdtContent>
                <w:r w:rsidR="009D186F" w:rsidRPr="00000918">
                  <w:t>RSVP</w:t>
                </w:r>
              </w:sdtContent>
            </w:sdt>
            <w:r w:rsidR="009D186F" w:rsidRPr="001A0A33">
              <w:t xml:space="preserve">: </w:t>
            </w:r>
            <w:sdt>
              <w:sdtPr>
                <w:alias w:val="Enter Telephone:"/>
                <w:tag w:val="Enter Telephone:"/>
                <w:id w:val="1766259117"/>
                <w:placeholder>
                  <w:docPart w:val="7408C4C8C1F04F0FA1943B287A8DC7A2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>
                  <w:t>01821024532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14:paraId="350DC065" w14:textId="22797D6C" w:rsidR="009D186F" w:rsidRPr="001A0A33" w:rsidRDefault="00C7469A" w:rsidP="007D720A">
            <w:pPr>
              <w:pStyle w:val="Recipient"/>
            </w:pPr>
            <w:r>
              <w:t>Roman</w:t>
            </w:r>
          </w:p>
          <w:p w14:paraId="6B9AA36D" w14:textId="68D73B2A" w:rsidR="00493074" w:rsidRPr="001A0A33" w:rsidRDefault="00C7469A" w:rsidP="007D720A">
            <w:pPr>
              <w:pStyle w:val="ContactInfo"/>
            </w:pPr>
            <w:r>
              <w:t>Chattogram</w:t>
            </w:r>
          </w:p>
        </w:tc>
      </w:tr>
      <w:tr w:rsidR="004647B8" w:rsidRPr="001A0A33" w14:paraId="124F8702" w14:textId="77777777" w:rsidTr="004647B8">
        <w:trPr>
          <w:trHeight w:hRule="exact" w:val="576"/>
        </w:trPr>
        <w:tc>
          <w:tcPr>
            <w:tcW w:w="48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66A5C" w14:textId="77777777" w:rsidR="004647B8" w:rsidRDefault="004647B8" w:rsidP="001A0A33">
            <w:pPr>
              <w:pStyle w:val="ContactInfo"/>
            </w:pPr>
          </w:p>
        </w:tc>
        <w:tc>
          <w:tcPr>
            <w:tcW w:w="3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B1633" w14:textId="77777777" w:rsidR="004647B8" w:rsidRDefault="004647B8" w:rsidP="007D720A">
            <w:pPr>
              <w:pStyle w:val="Recipient"/>
            </w:pPr>
          </w:p>
        </w:tc>
      </w:tr>
      <w:tr w:rsidR="009D186F" w:rsidRPr="001A0A33" w14:paraId="1A95E644" w14:textId="77777777" w:rsidTr="004647B8">
        <w:trPr>
          <w:trHeight w:hRule="exact" w:val="5616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sdt>
            <w:sdtPr>
              <w:alias w:val="Enter Your Name:"/>
              <w:tag w:val="Enter Your Name:"/>
              <w:id w:val="880984424"/>
              <w:placeholder>
                <w:docPart w:val="A2EA1D746A3B4C14B9954C65A9FD6F9D"/>
              </w:placeholder>
              <w:showingPlcHdr/>
              <w15:dataBinding w:prefixMappings="xmlns:ns0='http://schemas.microsoft.com/temp/samples' " w:xpath="/ns0:employees[1]/ns0:employee[1]/ns0:CustomerName[1]" w:storeItemID="{B3F8C88A-F18B-4AFB-9806-1BB94BC42145}"/>
              <w15:appearance w15:val="hidden"/>
            </w:sdtPr>
            <w:sdtEndPr/>
            <w:sdtContent>
              <w:p w14:paraId="0FFB2176" w14:textId="77777777" w:rsidR="009D186F" w:rsidRPr="001A0A33" w:rsidRDefault="007D720A" w:rsidP="001A0A33">
                <w:pPr>
                  <w:pStyle w:val="ContactInfo"/>
                </w:pPr>
                <w:r w:rsidRPr="003335F9">
                  <w:t>Your Name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1851756933"/>
              <w:placeholder>
                <w:docPart w:val="6FF98547739C4D86AB6B979605C185D8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14:paraId="303F5527" w14:textId="28A453CE" w:rsidR="009D186F" w:rsidRPr="001A0A33" w:rsidRDefault="00C7469A" w:rsidP="001A0A33">
                <w:pPr>
                  <w:pStyle w:val="ContactInfo"/>
                </w:pPr>
                <w:r>
                  <w:t>Dhaka</w:t>
                </w:r>
              </w:p>
            </w:sdtContent>
          </w:sdt>
          <w:sdt>
            <w:sdtPr>
              <w:alias w:val="Card Heading:"/>
              <w:tag w:val="Card Heading:"/>
              <w:id w:val="-136491612"/>
              <w:placeholder>
                <w:docPart w:val="300BC3A3A7DA4387970160EC4203D64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EndPr/>
            <w:sdtContent>
              <w:p w14:paraId="08B2963C" w14:textId="77777777" w:rsidR="009D186F" w:rsidRPr="001A0A33" w:rsidRDefault="009A038F">
                <w:pPr>
                  <w:pStyle w:val="CardHeading"/>
                </w:pPr>
                <w:r w:rsidRPr="001A0A33">
                  <w:t>Come Celebrate</w:t>
                </w:r>
              </w:p>
            </w:sdtContent>
          </w:sdt>
          <w:sdt>
            <w:sdtPr>
              <w:alias w:val="Enter Subtitle:"/>
              <w:tag w:val="Enter Subtitle:"/>
              <w:id w:val="-270094132"/>
              <w:placeholder>
                <w:docPart w:val="E5F26B23E56F4FA88910310BC8B59D4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15:appearance w15:val="hidden"/>
              <w:text/>
            </w:sdtPr>
            <w:sdtEndPr/>
            <w:sdtContent>
              <w:p w14:paraId="463A1FD6" w14:textId="4D995A41" w:rsidR="009D186F" w:rsidRPr="001A0A33" w:rsidRDefault="00C7469A">
                <w:pPr>
                  <w:pStyle w:val="Subtitle"/>
                </w:pPr>
                <w:r>
                  <w:t>Romans Birthday Party</w:t>
                </w:r>
              </w:p>
            </w:sdtContent>
          </w:sdt>
          <w:sdt>
            <w:sdtPr>
              <w:alias w:val="Enter Date:"/>
              <w:tag w:val="Enter Date:"/>
              <w:id w:val="1185716058"/>
              <w:placeholder>
                <w:docPart w:val="274911CB6483423398021C576CFA0FA4"/>
              </w:placeholder>
              <w:showingPlcHdr/>
              <w15:dataBinding w:prefixMappings="xmlns:ns0='http://schemas.microsoft.com/temp/samples' " w:xpath="/ns0:employees[1]/ns0:employee[1]/ns0:SenderAddress[1]" w:storeItemID="{B3F8C88A-F18B-4AFB-9806-1BB94BC42145}"/>
              <w15:appearance w15:val="hidden"/>
            </w:sdtPr>
            <w:sdtEndPr/>
            <w:sdtContent>
              <w:p w14:paraId="3EE43CBE" w14:textId="77777777" w:rsidR="009D186F" w:rsidRPr="001A0A33" w:rsidRDefault="007D720A" w:rsidP="001A0A33">
                <w:pPr>
                  <w:pStyle w:val="Date"/>
                </w:pPr>
                <w:r w:rsidRPr="003335F9">
                  <w:t>Date</w:t>
                </w:r>
              </w:p>
            </w:sdtContent>
          </w:sdt>
          <w:sdt>
            <w:sdtPr>
              <w:alias w:val="Enter Venue Name and Location:"/>
              <w:tag w:val="Enter Venue Name and Location:"/>
              <w:id w:val="-454869308"/>
              <w:placeholder>
                <w:docPart w:val="B7C8CE803CE143A1A3E1D67550AA6AEB"/>
              </w:placeholder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 w:multiLine="1"/>
            </w:sdtPr>
            <w:sdtEndPr/>
            <w:sdtContent>
              <w:p w14:paraId="54FB235B" w14:textId="5DA4D764" w:rsidR="009D186F" w:rsidRPr="001A0A33" w:rsidRDefault="00C7469A" w:rsidP="001A0A33">
                <w:r>
                  <w:t>San Pacific</w:t>
                </w:r>
                <w:r>
                  <w:br/>
                  <w:t>Sonargaon</w:t>
                </w:r>
              </w:p>
            </w:sdtContent>
          </w:sdt>
          <w:p w14:paraId="41884E33" w14:textId="3666C35C" w:rsidR="00CF2B84" w:rsidRPr="001A0A33" w:rsidRDefault="00C7469A" w:rsidP="00000918">
            <w:pPr>
              <w:pStyle w:val="RSVP"/>
            </w:pPr>
            <w:sdt>
              <w:sdtPr>
                <w:alias w:val="RSVP Heading:"/>
                <w:tag w:val="RSVP Heading:"/>
                <w:id w:val="-1749022322"/>
                <w:placeholder>
                  <w:docPart w:val="AB04BD690E794552ABCC80D994CCE5E8"/>
                </w:placeholder>
                <w:temporary/>
                <w:showingPlcHdr/>
                <w15:appearance w15:val="hidden"/>
              </w:sdtPr>
              <w:sdtEndPr/>
              <w:sdtContent>
                <w:r w:rsidR="009D186F" w:rsidRPr="001A0A33">
                  <w:t>RSVP</w:t>
                </w:r>
              </w:sdtContent>
            </w:sdt>
            <w:r w:rsidR="009D186F" w:rsidRPr="001A0A33">
              <w:t xml:space="preserve">: </w:t>
            </w:r>
            <w:sdt>
              <w:sdtPr>
                <w:alias w:val="Enter Telephone:"/>
                <w:tag w:val="Enter Telephone:"/>
                <w:id w:val="1001315658"/>
                <w:placeholder>
                  <w:docPart w:val="7408C4C8C1F04F0FA1943B287A8DC7A2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>
                  <w:t>01821024532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sdt>
            <w:sdtPr>
              <w:alias w:val="Enter Recipient Name:"/>
              <w:tag w:val="Enter Recipient Name:"/>
              <w:id w:val="-730230748"/>
              <w:placeholder>
                <w:docPart w:val="E0B63DFDDDA74C59B8839CED94A97520"/>
              </w:placeholder>
              <w:temporary/>
              <w:showingPlcHdr/>
              <w15:appearance w15:val="hidden"/>
            </w:sdtPr>
            <w:sdtEndPr/>
            <w:sdtContent>
              <w:p w14:paraId="252CC2D6" w14:textId="77777777" w:rsidR="009D186F" w:rsidRPr="001A0A33" w:rsidRDefault="009D186F" w:rsidP="007D720A">
                <w:pPr>
                  <w:pStyle w:val="Recipient"/>
                </w:pPr>
                <w:r w:rsidRPr="001A0A33">
                  <w:t>Recipient Name</w:t>
                </w:r>
              </w:p>
            </w:sdtContent>
          </w:sdt>
          <w:p w14:paraId="413B4A15" w14:textId="77777777" w:rsidR="009D186F" w:rsidRPr="001A0A33" w:rsidRDefault="00C7469A" w:rsidP="007D720A">
            <w:pPr>
              <w:pStyle w:val="ContactInfo"/>
            </w:pPr>
            <w:sdt>
              <w:sdtPr>
                <w:alias w:val="Enter Address, City, ST ZIP Code:"/>
                <w:tag w:val="Enter Address, City, ST ZIP Code:"/>
                <w:id w:val="210689319"/>
                <w:placeholder>
                  <w:docPart w:val="F8F30682C70A4EE2BA32381C197E5C2E"/>
                </w:placeholder>
                <w:temporary/>
                <w:showingPlcHdr/>
                <w15:appearance w15:val="hidden"/>
                <w:text w:multiLine="1"/>
              </w:sdtPr>
              <w:sdtEndPr/>
              <w:sdtContent>
                <w:r w:rsidR="009A038F" w:rsidRPr="001A0A33">
                  <w:t>Address</w:t>
                </w:r>
                <w:r w:rsidR="009A038F" w:rsidRPr="001A0A33">
                  <w:br/>
                  <w:t>City, ST ZIP Code</w:t>
                </w:r>
              </w:sdtContent>
            </w:sdt>
          </w:p>
        </w:tc>
      </w:tr>
    </w:tbl>
    <w:p w14:paraId="03AF81FE" w14:textId="77777777" w:rsidR="00135F57" w:rsidRPr="00493074" w:rsidRDefault="00135F57" w:rsidP="001A0A33">
      <w:pPr>
        <w:pStyle w:val="NoSpacing"/>
      </w:pPr>
    </w:p>
    <w:sectPr w:rsidR="00135F57" w:rsidRPr="00493074" w:rsidSect="004647B8">
      <w:headerReference w:type="default" r:id="rId12"/>
      <w:headerReference w:type="first" r:id="rId13"/>
      <w:pgSz w:w="12240" w:h="15840" w:code="1"/>
      <w:pgMar w:top="1296" w:right="1800" w:bottom="720" w:left="180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D76A" w14:textId="77777777" w:rsidR="00C7469A" w:rsidRDefault="00C7469A">
      <w:pPr>
        <w:spacing w:after="0" w:line="240" w:lineRule="auto"/>
      </w:pPr>
      <w:r>
        <w:separator/>
      </w:r>
    </w:p>
  </w:endnote>
  <w:endnote w:type="continuationSeparator" w:id="0">
    <w:p w14:paraId="251AC7A9" w14:textId="77777777" w:rsidR="00C7469A" w:rsidRDefault="00C7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17BB" w14:textId="77777777" w:rsidR="00C7469A" w:rsidRDefault="00C7469A">
      <w:pPr>
        <w:spacing w:after="0" w:line="240" w:lineRule="auto"/>
      </w:pPr>
      <w:r>
        <w:separator/>
      </w:r>
    </w:p>
  </w:footnote>
  <w:footnote w:type="continuationSeparator" w:id="0">
    <w:p w14:paraId="0A79A7BB" w14:textId="77777777" w:rsidR="00C7469A" w:rsidRDefault="00C74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B10B" w14:textId="77777777" w:rsidR="009D186F" w:rsidRDefault="009D186F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823" behindDoc="1" locked="1" layoutInCell="1" allowOverlap="1" wp14:anchorId="12BD15ED" wp14:editId="7AFECE8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98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99" name="Group 99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00" name="Straight Connector 100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Connector 101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04" name="Group 10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105" name="Straight Connector 10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1CE0FC9" id="Dotted cut line guides" o:spid="_x0000_s1026" alt="&quot;&quot;" style="position:absolute;margin-left:0;margin-top:0;width:612pt;height:11in;z-index:-251654657;mso-width-percent:1000;mso-height-percent:1000;mso-position-horizontal:center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">
              <v:group id="Group 99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line id="Straight Connector 100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" strokecolor="#bfbfbf [2412]" strokeweight=".5pt">
                  <v:stroke dashstyle="dash"/>
                </v:line>
                <v:line id="Straight Connector 101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ThwwAAANwAAAAPAAAAZHJzL2Rvd25yZXYueG1sRE9NawIx&#10;EL0L/ocwhV5EEwsWWY1SSwu9tNRdPXgbN+NmcTNZNqmu/74pFLzN433Oct27RlyoC7VnDdOJAkFc&#10;elNzpWFXvI/nIEJENth4Jg03CrBeDQdLzIy/8pYueaxECuGQoQYbY5tJGUpLDsPEt8SJO/nOYUyw&#10;q6Tp8JrCXSOflH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yGCE4cMAAADcAAAADwAA&#10;AAAAAAAAAAAAAAAHAgAAZHJzL2Rvd25yZXYueG1sUEsFBgAAAAADAAMAtwAAAPcCAAAAAA==&#10;" strokecolor="#bfbfbf [2412]" strokeweight=".5pt">
                  <v:stroke dashstyle="dash"/>
                </v:line>
                <v:line id="Straight Connector 10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qWwwAAANwAAAAPAAAAZHJzL2Rvd25yZXYueG1sRE9NawIx&#10;EL0L/ocwhV5EkwoWWY1SSwu9tNRdPXgbN+NmcTNZNqmu/74pFLzN433Oct27RlyoC7VnDU8TBYK4&#10;9KbmSsOueB/PQYSIbLDxTBpuFGC9Gg6WmBl/5S1d8liJFMIhQw02xjaTMpSWHIaJb4kTd/Kdw5hg&#10;V0nT4TWFu0ZOlX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OLIalsMAAADcAAAADwAA&#10;AAAAAAAAAAAAAAAHAgAAZHJzL2Rvd25yZXYueG1sUEsFBgAAAAADAAMAtwAAAPcCAAAAAA==&#10;" strokecolor="#bfbfbf [2412]" strokeweight=".5pt">
                  <v:stroke dashstyle="dash"/>
                </v:line>
                <v:line id="Straight Connector 10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" strokecolor="#bfbfbf [2412]" strokeweight=".5pt">
                  <v:stroke dashstyle="dash"/>
                </v:line>
              </v:group>
              <v:group id="Group 10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line id="Straight Connector 10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" strokecolor="#bfbfbf [2412]" strokeweight=".5pt">
                  <v:stroke dashstyle="dash"/>
                </v:line>
                <v:line id="Straight Connector 10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45C5" w14:textId="77777777" w:rsidR="009D186F" w:rsidRDefault="009D186F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1C462268" wp14:editId="49A2B1F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1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12" name="Group 12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24" name="Group 2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AD3A488" id="Dotted cut line guides" o:spid="_x0000_s1026" alt="&quot;&quot;" style="position:absolute;margin-left:0;margin-top:0;width:612pt;height:11in;z-index:-251657216;mso-width-percent:1000;mso-height-percent:1000;mso-position-horizontal:left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">
              <v:group id="Group 12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line id="Straight Connector 19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" strokecolor="#bfbfbf [2412]" strokeweight=".5pt">
                  <v:stroke dashstyle="dash"/>
                </v:line>
                <v:line id="Straight Connector 20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" strokecolor="#bfbfbf [2412]" strokeweight=".5pt">
                  <v:stroke dashstyle="dash"/>
                </v:line>
                <v:line id="Straight Connector 2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" strokecolor="#bfbfbf [2412]" strokeweight=".5pt">
                  <v:stroke dashstyle="dash"/>
                </v:line>
                <v:line id="Straight Connector 2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" strokecolor="#bfbfbf [2412]" strokeweight=".5pt">
                  <v:stroke dashstyle="dash"/>
                </v:line>
              </v:group>
              <v:group id="Group 2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line id="Straight Connector 2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" strokecolor="#bfbfbf [2412]" strokeweight=".5pt">
                  <v:stroke dashstyle="dash"/>
                </v:line>
                <v:line id="Straight Connector 2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4A8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C8069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2CEE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48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CE06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2052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B2D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DA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B62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1170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F5462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9A53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1738354065">
    <w:abstractNumId w:val="11"/>
  </w:num>
  <w:num w:numId="2" w16cid:durableId="1534922064">
    <w:abstractNumId w:val="10"/>
  </w:num>
  <w:num w:numId="3" w16cid:durableId="1918245722">
    <w:abstractNumId w:val="12"/>
  </w:num>
  <w:num w:numId="4" w16cid:durableId="1940023587">
    <w:abstractNumId w:val="9"/>
  </w:num>
  <w:num w:numId="5" w16cid:durableId="1122043203">
    <w:abstractNumId w:val="7"/>
  </w:num>
  <w:num w:numId="6" w16cid:durableId="441464208">
    <w:abstractNumId w:val="6"/>
  </w:num>
  <w:num w:numId="7" w16cid:durableId="1117143782">
    <w:abstractNumId w:val="5"/>
  </w:num>
  <w:num w:numId="8" w16cid:durableId="855923093">
    <w:abstractNumId w:val="4"/>
  </w:num>
  <w:num w:numId="9" w16cid:durableId="1964068575">
    <w:abstractNumId w:val="8"/>
  </w:num>
  <w:num w:numId="10" w16cid:durableId="1114708557">
    <w:abstractNumId w:val="3"/>
  </w:num>
  <w:num w:numId="11" w16cid:durableId="2053994301">
    <w:abstractNumId w:val="2"/>
  </w:num>
  <w:num w:numId="12" w16cid:durableId="950815562">
    <w:abstractNumId w:val="1"/>
  </w:num>
  <w:num w:numId="13" w16cid:durableId="193169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9A"/>
    <w:rsid w:val="00000918"/>
    <w:rsid w:val="00067BE1"/>
    <w:rsid w:val="00073E92"/>
    <w:rsid w:val="00074095"/>
    <w:rsid w:val="000C7A44"/>
    <w:rsid w:val="000F6459"/>
    <w:rsid w:val="00135F57"/>
    <w:rsid w:val="001A0A33"/>
    <w:rsid w:val="001A1B1F"/>
    <w:rsid w:val="001F22A9"/>
    <w:rsid w:val="001F52DC"/>
    <w:rsid w:val="001F7745"/>
    <w:rsid w:val="00293CD1"/>
    <w:rsid w:val="002B637D"/>
    <w:rsid w:val="002E2DF3"/>
    <w:rsid w:val="002E4FE0"/>
    <w:rsid w:val="0032236B"/>
    <w:rsid w:val="003335F9"/>
    <w:rsid w:val="00341CD4"/>
    <w:rsid w:val="00345B0F"/>
    <w:rsid w:val="00381F32"/>
    <w:rsid w:val="00383E47"/>
    <w:rsid w:val="003951D5"/>
    <w:rsid w:val="003B4A66"/>
    <w:rsid w:val="00461B9A"/>
    <w:rsid w:val="004647B8"/>
    <w:rsid w:val="00493074"/>
    <w:rsid w:val="004F5CCA"/>
    <w:rsid w:val="00526A78"/>
    <w:rsid w:val="00527399"/>
    <w:rsid w:val="005431D0"/>
    <w:rsid w:val="00587D3B"/>
    <w:rsid w:val="00591981"/>
    <w:rsid w:val="0059338A"/>
    <w:rsid w:val="005B2D46"/>
    <w:rsid w:val="005B4D0E"/>
    <w:rsid w:val="005C6EF7"/>
    <w:rsid w:val="005D177B"/>
    <w:rsid w:val="005F0838"/>
    <w:rsid w:val="006E351B"/>
    <w:rsid w:val="006F377F"/>
    <w:rsid w:val="00720AC1"/>
    <w:rsid w:val="0073258A"/>
    <w:rsid w:val="007864CD"/>
    <w:rsid w:val="007870B8"/>
    <w:rsid w:val="00790367"/>
    <w:rsid w:val="007D720A"/>
    <w:rsid w:val="00835177"/>
    <w:rsid w:val="008620AB"/>
    <w:rsid w:val="00946DC6"/>
    <w:rsid w:val="00982F70"/>
    <w:rsid w:val="00995546"/>
    <w:rsid w:val="00997719"/>
    <w:rsid w:val="009A038F"/>
    <w:rsid w:val="009D186F"/>
    <w:rsid w:val="00A15F0A"/>
    <w:rsid w:val="00A8446B"/>
    <w:rsid w:val="00BA1724"/>
    <w:rsid w:val="00BC6F6F"/>
    <w:rsid w:val="00C0785A"/>
    <w:rsid w:val="00C7469A"/>
    <w:rsid w:val="00CF2B84"/>
    <w:rsid w:val="00D20549"/>
    <w:rsid w:val="00D6385D"/>
    <w:rsid w:val="00D964FF"/>
    <w:rsid w:val="00DD0FF5"/>
    <w:rsid w:val="00EB0572"/>
    <w:rsid w:val="00EC4944"/>
    <w:rsid w:val="00FA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30155D"/>
  <w15:chartTrackingRefBased/>
  <w15:docId w15:val="{F908F8DE-1ACD-4AD4-9CE8-2BA42DBA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32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C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C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5B4D0E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pPr>
      <w:spacing w:after="360" w:line="216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paragraph" w:styleId="Header">
    <w:name w:val="header"/>
    <w:basedOn w:val="Normal"/>
    <w:link w:val="HeaderChar"/>
    <w:uiPriority w:val="99"/>
    <w:unhideWhenUsed/>
    <w:rsid w:val="00067BE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BE1"/>
  </w:style>
  <w:style w:type="paragraph" w:styleId="Footer">
    <w:name w:val="footer"/>
    <w:basedOn w:val="Normal"/>
    <w:link w:val="FooterChar"/>
    <w:uiPriority w:val="99"/>
    <w:unhideWhenUsed/>
    <w:rsid w:val="00067BE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BE1"/>
  </w:style>
  <w:style w:type="paragraph" w:customStyle="1" w:styleId="CardHeading">
    <w:name w:val="Card Heading"/>
    <w:basedOn w:val="Normal"/>
    <w:uiPriority w:val="3"/>
    <w:qFormat/>
    <w:pPr>
      <w:spacing w:before="600" w:after="40" w:line="240" w:lineRule="auto"/>
    </w:pPr>
    <w:rPr>
      <w:rFonts w:asciiTheme="majorHAnsi" w:eastAsiaTheme="majorEastAsia" w:hAnsiTheme="majorHAnsi" w:cstheme="majorBidi"/>
      <w:color w:val="0D0D0D" w:themeColor="text1" w:themeTint="F2"/>
      <w:sz w:val="28"/>
    </w:rPr>
  </w:style>
  <w:style w:type="paragraph" w:customStyle="1" w:styleId="ContactInfo">
    <w:name w:val="Contact Info"/>
    <w:basedOn w:val="Normal"/>
    <w:uiPriority w:val="2"/>
    <w:qFormat/>
    <w:rsid w:val="005B2D46"/>
    <w:pPr>
      <w:spacing w:after="0"/>
    </w:pPr>
    <w:rPr>
      <w:color w:val="0D0D0D" w:themeColor="text1" w:themeTint="F2"/>
    </w:rPr>
  </w:style>
  <w:style w:type="paragraph" w:styleId="Subtitle">
    <w:name w:val="Subtitle"/>
    <w:basedOn w:val="Normal"/>
    <w:link w:val="SubtitleChar"/>
    <w:uiPriority w:val="4"/>
    <w:qFormat/>
    <w:rsid w:val="005B4D0E"/>
    <w:pPr>
      <w:numPr>
        <w:ilvl w:val="1"/>
      </w:numPr>
      <w:spacing w:after="0" w:line="204" w:lineRule="auto"/>
    </w:pPr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character" w:customStyle="1" w:styleId="SubtitleChar">
    <w:name w:val="Subtitle Char"/>
    <w:basedOn w:val="DefaultParagraphFont"/>
    <w:link w:val="Subtitle"/>
    <w:uiPriority w:val="4"/>
    <w:rsid w:val="00383E47"/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before="40" w:after="320"/>
    </w:pPr>
    <w:rPr>
      <w:color w:val="0D0D0D" w:themeColor="text1" w:themeTint="F2"/>
      <w:sz w:val="28"/>
    </w:rPr>
  </w:style>
  <w:style w:type="character" w:customStyle="1" w:styleId="DateChar">
    <w:name w:val="Date Char"/>
    <w:basedOn w:val="DefaultParagraphFont"/>
    <w:link w:val="Date"/>
    <w:uiPriority w:val="5"/>
    <w:rsid w:val="00383E47"/>
    <w:rPr>
      <w:color w:val="0D0D0D" w:themeColor="text1" w:themeTint="F2"/>
      <w:sz w:val="28"/>
    </w:rPr>
  </w:style>
  <w:style w:type="paragraph" w:customStyle="1" w:styleId="RSVP">
    <w:name w:val="RSVP"/>
    <w:basedOn w:val="Normal"/>
    <w:uiPriority w:val="6"/>
    <w:qFormat/>
    <w:pPr>
      <w:spacing w:after="120" w:line="240" w:lineRule="auto"/>
    </w:pPr>
    <w:rPr>
      <w:color w:val="0D0D0D" w:themeColor="text1" w:themeTint="F2"/>
    </w:rPr>
  </w:style>
  <w:style w:type="paragraph" w:customStyle="1" w:styleId="Recipient">
    <w:name w:val="Recipient"/>
    <w:basedOn w:val="Normal"/>
    <w:uiPriority w:val="7"/>
    <w:qFormat/>
    <w:pPr>
      <w:spacing w:before="800" w:after="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5B4D0E"/>
    <w:rPr>
      <w:i/>
      <w:iCs/>
      <w:color w:val="007D6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B4D0E"/>
    <w:pPr>
      <w:pBdr>
        <w:top w:val="single" w:sz="4" w:space="10" w:color="00A88E" w:themeColor="accent1"/>
        <w:bottom w:val="single" w:sz="4" w:space="10" w:color="00A88E" w:themeColor="accent1"/>
      </w:pBdr>
      <w:spacing w:before="360" w:after="360"/>
      <w:ind w:left="864" w:right="864"/>
      <w:jc w:val="center"/>
    </w:pPr>
    <w:rPr>
      <w:i/>
      <w:iCs/>
      <w:color w:val="007D6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B4D0E"/>
    <w:rPr>
      <w:i/>
      <w:iCs/>
      <w:color w:val="007D6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B4D0E"/>
    <w:rPr>
      <w:b/>
      <w:bCs/>
      <w:caps w:val="0"/>
      <w:smallCaps/>
      <w:color w:val="007D69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B4D0E"/>
    <w:pPr>
      <w:pBdr>
        <w:top w:val="single" w:sz="2" w:space="10" w:color="00A88E" w:themeColor="accent1" w:frame="1"/>
        <w:left w:val="single" w:sz="2" w:space="10" w:color="00A88E" w:themeColor="accent1" w:frame="1"/>
        <w:bottom w:val="single" w:sz="2" w:space="10" w:color="00A88E" w:themeColor="accent1" w:frame="1"/>
        <w:right w:val="single" w:sz="2" w:space="10" w:color="00A88E" w:themeColor="accent1" w:frame="1"/>
      </w:pBdr>
      <w:ind w:left="1152" w:right="1152"/>
    </w:pPr>
    <w:rPr>
      <w:rFonts w:eastAsiaTheme="minorEastAsia"/>
      <w:i/>
      <w:iCs/>
      <w:color w:val="007D69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5B4D0E"/>
    <w:rPr>
      <w:color w:val="007D69" w:themeColor="accent1" w:themeShade="BF"/>
      <w:u w:val="singl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B4D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B4D0E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Spacing">
    <w:name w:val="No Spacing"/>
    <w:uiPriority w:val="8"/>
    <w:qFormat/>
    <w:rsid w:val="001F7745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76FFE9" w:themeColor="accent1" w:themeTint="66"/>
        <w:left w:val="single" w:sz="4" w:space="0" w:color="76FFE9" w:themeColor="accent1" w:themeTint="66"/>
        <w:bottom w:val="single" w:sz="4" w:space="0" w:color="76FFE9" w:themeColor="accent1" w:themeTint="66"/>
        <w:right w:val="single" w:sz="4" w:space="0" w:color="76FFE9" w:themeColor="accent1" w:themeTint="66"/>
        <w:insideH w:val="single" w:sz="4" w:space="0" w:color="76FFE9" w:themeColor="accent1" w:themeTint="66"/>
        <w:insideV w:val="single" w:sz="4" w:space="0" w:color="76FF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1FF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FF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3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3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6DC6"/>
    <w:pPr>
      <w:spacing w:after="200" w:line="240" w:lineRule="auto"/>
    </w:pPr>
    <w:rPr>
      <w:i/>
      <w:iCs/>
      <w:color w:val="002A38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DC6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46DC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46DC6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46DC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46DC6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DC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DC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DC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DC6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6DC6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6DC6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46DC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DC6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C6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946D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46DC6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46DC6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erty\AppData\Roaming\Microsoft\Templates\Birthday%20invitation%20postcards%20(2%20per%20pag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C029BC1C4F4B559A55D235CBD2F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A7329-976A-4FF3-93BF-3BD8F214E9A7}"/>
      </w:docPartPr>
      <w:docPartBody>
        <w:p w:rsidR="00F909BD" w:rsidRDefault="00F909BD">
          <w:pPr>
            <w:pStyle w:val="9EC029BC1C4F4B559A55D235CBD2F9D8"/>
          </w:pPr>
          <w:r>
            <w:t>It’s a Birthday Party!</w:t>
          </w:r>
        </w:p>
      </w:docPartBody>
    </w:docPart>
    <w:docPart>
      <w:docPartPr>
        <w:name w:val="F54539F9600A44938FB53B73AEE9D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DBB4C-B694-4F93-9367-9BF3DF02D096}"/>
      </w:docPartPr>
      <w:docPartBody>
        <w:p w:rsidR="00F909BD" w:rsidRDefault="00F909BD">
          <w:pPr>
            <w:pStyle w:val="F54539F9600A44938FB53B73AEE9D70B"/>
          </w:pPr>
          <w:r>
            <w:t>It’s a Birthday Party!</w:t>
          </w:r>
        </w:p>
      </w:docPartBody>
    </w:docPart>
    <w:docPart>
      <w:docPartPr>
        <w:name w:val="6D62B0E9618748E589F736833C7D9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5A8FC-9CF3-42E6-886C-D03F88DC57FC}"/>
      </w:docPartPr>
      <w:docPartBody>
        <w:p w:rsidR="00F909BD" w:rsidRDefault="00F909BD">
          <w:pPr>
            <w:pStyle w:val="6D62B0E9618748E589F736833C7D97B1"/>
          </w:pPr>
          <w:r w:rsidRPr="003335F9">
            <w:t>Your Name</w:t>
          </w:r>
        </w:p>
      </w:docPartBody>
    </w:docPart>
    <w:docPart>
      <w:docPartPr>
        <w:name w:val="6FF98547739C4D86AB6B979605C18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98DF9-16A1-4458-B83C-E72CED396DEA}"/>
      </w:docPartPr>
      <w:docPartBody>
        <w:p w:rsidR="00F909BD" w:rsidRDefault="00F909BD">
          <w:pPr>
            <w:pStyle w:val="6FF98547739C4D86AB6B979605C185D8"/>
          </w:pPr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300BC3A3A7DA4387970160EC4203D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51E35-53AD-4FE4-93AF-7CD3CB24E13E}"/>
      </w:docPartPr>
      <w:docPartBody>
        <w:p w:rsidR="00F909BD" w:rsidRDefault="00F909BD">
          <w:pPr>
            <w:pStyle w:val="300BC3A3A7DA4387970160EC4203D640"/>
          </w:pPr>
          <w:r w:rsidRPr="001A0A33">
            <w:t>Come Celebrate</w:t>
          </w:r>
        </w:p>
      </w:docPartBody>
    </w:docPart>
    <w:docPart>
      <w:docPartPr>
        <w:name w:val="E5F26B23E56F4FA88910310BC8B59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C33FB-CD5A-4DE8-A886-08B533EB89E8}"/>
      </w:docPartPr>
      <w:docPartBody>
        <w:p w:rsidR="00F909BD" w:rsidRDefault="00F909BD">
          <w:pPr>
            <w:pStyle w:val="E5F26B23E56F4FA88910310BC8B59D48"/>
          </w:pPr>
          <w:r w:rsidRPr="001A0A33">
            <w:t>Emmanuel’s Birthday</w:t>
          </w:r>
        </w:p>
      </w:docPartBody>
    </w:docPart>
    <w:docPart>
      <w:docPartPr>
        <w:name w:val="D19CC19A4FFD44D3B62FA0348236C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D5E25-4AC8-4328-9358-0F90264B8BB0}"/>
      </w:docPartPr>
      <w:docPartBody>
        <w:p w:rsidR="00F909BD" w:rsidRDefault="00F909BD">
          <w:pPr>
            <w:pStyle w:val="D19CC19A4FFD44D3B62FA0348236C3E2"/>
          </w:pPr>
          <w:r w:rsidRPr="003335F9">
            <w:t>Date</w:t>
          </w:r>
        </w:p>
      </w:docPartBody>
    </w:docPart>
    <w:docPart>
      <w:docPartPr>
        <w:name w:val="B7C8CE803CE143A1A3E1D67550AA6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A2C5A-7910-4715-B0FA-0079E511B414}"/>
      </w:docPartPr>
      <w:docPartBody>
        <w:p w:rsidR="00F909BD" w:rsidRDefault="00F909BD">
          <w:pPr>
            <w:pStyle w:val="B7C8CE803CE143A1A3E1D67550AA6AEB"/>
          </w:pPr>
          <w:r w:rsidRPr="001A0A33">
            <w:t>Venue Name</w:t>
          </w:r>
          <w:r w:rsidRPr="001A0A33">
            <w:br/>
            <w:t>Location</w:t>
          </w:r>
        </w:p>
      </w:docPartBody>
    </w:docPart>
    <w:docPart>
      <w:docPartPr>
        <w:name w:val="7E085C141F4E491CBF664BA94460A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E98E2-B7D4-45E0-AF55-4D3CAB12E587}"/>
      </w:docPartPr>
      <w:docPartBody>
        <w:p w:rsidR="00F909BD" w:rsidRDefault="00F909BD">
          <w:pPr>
            <w:pStyle w:val="7E085C141F4E491CBF664BA94460A8FA"/>
          </w:pPr>
          <w:r w:rsidRPr="00000918">
            <w:t>RSVP</w:t>
          </w:r>
        </w:p>
      </w:docPartBody>
    </w:docPart>
    <w:docPart>
      <w:docPartPr>
        <w:name w:val="7408C4C8C1F04F0FA1943B287A8DC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7FEBC-2D9B-41BC-AA4C-50CAF931CBED}"/>
      </w:docPartPr>
      <w:docPartBody>
        <w:p w:rsidR="00F909BD" w:rsidRDefault="00F909BD">
          <w:pPr>
            <w:pStyle w:val="7408C4C8C1F04F0FA1943B287A8DC7A2"/>
          </w:pPr>
          <w:r w:rsidRPr="001A0A33">
            <w:t>Telephone</w:t>
          </w:r>
        </w:p>
      </w:docPartBody>
    </w:docPart>
    <w:docPart>
      <w:docPartPr>
        <w:name w:val="F8F30682C70A4EE2BA32381C197E5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43C4C-B94A-4339-9941-52E02317B1FE}"/>
      </w:docPartPr>
      <w:docPartBody>
        <w:p w:rsidR="00F909BD" w:rsidRDefault="00F909BD">
          <w:pPr>
            <w:pStyle w:val="F8F30682C70A4EE2BA32381C197E5C2E"/>
          </w:pPr>
          <w:r w:rsidRPr="001A0A33">
            <w:t>Address</w:t>
          </w:r>
          <w:r w:rsidRPr="001A0A33">
            <w:br/>
          </w:r>
          <w:r w:rsidRPr="001A0A33">
            <w:t>City, ST ZIP Code</w:t>
          </w:r>
        </w:p>
      </w:docPartBody>
    </w:docPart>
    <w:docPart>
      <w:docPartPr>
        <w:name w:val="A2EA1D746A3B4C14B9954C65A9FD6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46D55-3466-4F89-B97C-6C7750C55D1D}"/>
      </w:docPartPr>
      <w:docPartBody>
        <w:p w:rsidR="00F909BD" w:rsidRDefault="00F909BD">
          <w:pPr>
            <w:pStyle w:val="A2EA1D746A3B4C14B9954C65A9FD6F9D"/>
          </w:pPr>
          <w:r w:rsidRPr="003335F9">
            <w:t>Your Name</w:t>
          </w:r>
        </w:p>
      </w:docPartBody>
    </w:docPart>
    <w:docPart>
      <w:docPartPr>
        <w:name w:val="274911CB6483423398021C576CFA0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26509-7EA2-4C02-AF36-0C8CA9EF4BBE}"/>
      </w:docPartPr>
      <w:docPartBody>
        <w:p w:rsidR="00F909BD" w:rsidRDefault="00F909BD">
          <w:pPr>
            <w:pStyle w:val="274911CB6483423398021C576CFA0FA4"/>
          </w:pPr>
          <w:r w:rsidRPr="003335F9">
            <w:t>Date</w:t>
          </w:r>
        </w:p>
      </w:docPartBody>
    </w:docPart>
    <w:docPart>
      <w:docPartPr>
        <w:name w:val="AB04BD690E794552ABCC80D994CCE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B35E6-3033-4B0D-B725-76886DB85A81}"/>
      </w:docPartPr>
      <w:docPartBody>
        <w:p w:rsidR="00F909BD" w:rsidRDefault="00F909BD">
          <w:pPr>
            <w:pStyle w:val="AB04BD690E794552ABCC80D994CCE5E8"/>
          </w:pPr>
          <w:r w:rsidRPr="001A0A33">
            <w:t>RSVP</w:t>
          </w:r>
        </w:p>
      </w:docPartBody>
    </w:docPart>
    <w:docPart>
      <w:docPartPr>
        <w:name w:val="E0B63DFDDDA74C59B8839CED94A97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7430D-C5B3-444E-AE78-805EE9D5C632}"/>
      </w:docPartPr>
      <w:docPartBody>
        <w:p w:rsidR="00F909BD" w:rsidRDefault="00F909BD">
          <w:pPr>
            <w:pStyle w:val="E0B63DFDDDA74C59B8839CED94A97520"/>
          </w:pPr>
          <w:r w:rsidRPr="001A0A33">
            <w:t>Recipient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BD"/>
    <w:rsid w:val="00526A78"/>
    <w:rsid w:val="00F9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C029BC1C4F4B559A55D235CBD2F9D8">
    <w:name w:val="9EC029BC1C4F4B559A55D235CBD2F9D8"/>
  </w:style>
  <w:style w:type="paragraph" w:customStyle="1" w:styleId="F54539F9600A44938FB53B73AEE9D70B">
    <w:name w:val="F54539F9600A44938FB53B73AEE9D70B"/>
  </w:style>
  <w:style w:type="paragraph" w:customStyle="1" w:styleId="6D62B0E9618748E589F736833C7D97B1">
    <w:name w:val="6D62B0E9618748E589F736833C7D97B1"/>
  </w:style>
  <w:style w:type="paragraph" w:customStyle="1" w:styleId="6FF98547739C4D86AB6B979605C185D8">
    <w:name w:val="6FF98547739C4D86AB6B979605C185D8"/>
  </w:style>
  <w:style w:type="paragraph" w:customStyle="1" w:styleId="300BC3A3A7DA4387970160EC4203D640">
    <w:name w:val="300BC3A3A7DA4387970160EC4203D640"/>
  </w:style>
  <w:style w:type="paragraph" w:customStyle="1" w:styleId="E5F26B23E56F4FA88910310BC8B59D48">
    <w:name w:val="E5F26B23E56F4FA88910310BC8B59D48"/>
  </w:style>
  <w:style w:type="paragraph" w:customStyle="1" w:styleId="D19CC19A4FFD44D3B62FA0348236C3E2">
    <w:name w:val="D19CC19A4FFD44D3B62FA0348236C3E2"/>
  </w:style>
  <w:style w:type="paragraph" w:customStyle="1" w:styleId="B7C8CE803CE143A1A3E1D67550AA6AEB">
    <w:name w:val="B7C8CE803CE143A1A3E1D67550AA6AEB"/>
  </w:style>
  <w:style w:type="paragraph" w:customStyle="1" w:styleId="7E085C141F4E491CBF664BA94460A8FA">
    <w:name w:val="7E085C141F4E491CBF664BA94460A8FA"/>
  </w:style>
  <w:style w:type="paragraph" w:customStyle="1" w:styleId="7408C4C8C1F04F0FA1943B287A8DC7A2">
    <w:name w:val="7408C4C8C1F04F0FA1943B287A8DC7A2"/>
  </w:style>
  <w:style w:type="paragraph" w:customStyle="1" w:styleId="90B695914D10406DB2701B6D408F41DB">
    <w:name w:val="90B695914D10406DB2701B6D408F41DB"/>
  </w:style>
  <w:style w:type="paragraph" w:customStyle="1" w:styleId="F8F30682C70A4EE2BA32381C197E5C2E">
    <w:name w:val="F8F30682C70A4EE2BA32381C197E5C2E"/>
  </w:style>
  <w:style w:type="paragraph" w:customStyle="1" w:styleId="A2EA1D746A3B4C14B9954C65A9FD6F9D">
    <w:name w:val="A2EA1D746A3B4C14B9954C65A9FD6F9D"/>
  </w:style>
  <w:style w:type="paragraph" w:customStyle="1" w:styleId="274911CB6483423398021C576CFA0FA4">
    <w:name w:val="274911CB6483423398021C576CFA0FA4"/>
  </w:style>
  <w:style w:type="paragraph" w:customStyle="1" w:styleId="AB04BD690E794552ABCC80D994CCE5E8">
    <w:name w:val="AB04BD690E794552ABCC80D994CCE5E8"/>
  </w:style>
  <w:style w:type="paragraph" w:customStyle="1" w:styleId="E0B63DFDDDA74C59B8839CED94A97520">
    <w:name w:val="E0B63DFDDDA74C59B8839CED94A975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mall Business Set">
  <a:themeElements>
    <a:clrScheme name="Birthday Postcard">
      <a:dk1>
        <a:sysClr val="windowText" lastClr="000000"/>
      </a:dk1>
      <a:lt1>
        <a:sysClr val="window" lastClr="FFFFFF"/>
      </a:lt1>
      <a:dk2>
        <a:srgbClr val="002A38"/>
      </a:dk2>
      <a:lt2>
        <a:srgbClr val="EDF0ED"/>
      </a:lt2>
      <a:accent1>
        <a:srgbClr val="00A88E"/>
      </a:accent1>
      <a:accent2>
        <a:srgbClr val="ED1C24"/>
      </a:accent2>
      <a:accent3>
        <a:srgbClr val="F58220"/>
      </a:accent3>
      <a:accent4>
        <a:srgbClr val="39B54A"/>
      </a:accent4>
      <a:accent5>
        <a:srgbClr val="2E3192"/>
      </a:accent5>
      <a:accent6>
        <a:srgbClr val="9109D1"/>
      </a:accent6>
      <a:hlink>
        <a:srgbClr val="00A88E"/>
      </a:hlink>
      <a:folHlink>
        <a:srgbClr val="9109D1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Dhaka</CompanyAddress>
  <CompanyPhone>01821024532</CompanyPhone>
  <CompanyFax>San Pacific
Sonargaon</CompanyFax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0FD0D2-C6CA-48DA-8A8C-5EC840E611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007EBD-CF5D-407B-8E6D-B643E5B875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F2C9560-6F68-4768-83CC-2E16D0AC138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889EBD5-595D-4889-8E0A-B8D577533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Birthday invitation postcards (2 per page)</Template>
  <TotalTime>11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Romans Birthday Party</dc:subject>
  <dc:creator>Mahadi</dc:creator>
  <cp:keywords/>
  <dc:description/>
  <cp:lastModifiedBy>Mahadi</cp:lastModifiedBy>
  <cp:revision>1</cp:revision>
  <dcterms:created xsi:type="dcterms:W3CDTF">2025-09-13T04:52:00Z</dcterms:created>
  <dcterms:modified xsi:type="dcterms:W3CDTF">2025-09-13T05:03:00Z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